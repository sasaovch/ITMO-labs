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FD7D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31C6DD7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64AEAB3E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BEC5712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54D51671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0DCAE324" w14:textId="77777777" w:rsidR="009F58CE" w:rsidRDefault="009F58CE" w:rsidP="009F58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7899BF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AEFAAC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404F19" w14:textId="68272ED9" w:rsidR="00A526E9" w:rsidRDefault="009F58CE" w:rsidP="00A526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14:paraId="3DB60DD0" w14:textId="03DAE56C" w:rsidR="009F58CE" w:rsidRPr="00FD732C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A526E9" w:rsidRPr="00FD732C">
        <w:rPr>
          <w:rFonts w:ascii="Times New Roman" w:hAnsi="Times New Roman" w:cs="Times New Roman"/>
          <w:sz w:val="28"/>
          <w:szCs w:val="28"/>
        </w:rPr>
        <w:t>32710</w:t>
      </w:r>
    </w:p>
    <w:p w14:paraId="0C3CAEBF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08821F" w14:textId="7FA00DF0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C48E6A" w14:textId="77777777" w:rsidR="00A526E9" w:rsidRDefault="00A526E9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74A398" w14:textId="77777777" w:rsidR="009F58CE" w:rsidRDefault="009F58CE" w:rsidP="009F58CE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Группа: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3132</w:t>
      </w:r>
    </w:p>
    <w:p w14:paraId="19B4F13D" w14:textId="77777777" w:rsidR="009F58CE" w:rsidRDefault="009F58CE" w:rsidP="009F58CE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 Овчаренко Александр Андреевич</w:t>
      </w:r>
    </w:p>
    <w:p w14:paraId="42F13EEA" w14:textId="13C93195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87FDF3F" w14:textId="77777777" w:rsidR="00A526E9" w:rsidRDefault="00A526E9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077006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6167EE" w14:textId="77777777" w:rsidR="009F58CE" w:rsidRDefault="009F58CE" w:rsidP="009F58CE"/>
    <w:p w14:paraId="27DCCF75" w14:textId="77777777" w:rsidR="009F58CE" w:rsidRDefault="009F58CE" w:rsidP="009F58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0F859B" w14:textId="77777777" w:rsidR="009F58CE" w:rsidRDefault="009F58CE" w:rsidP="009F58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857DCD" w14:textId="77777777" w:rsidR="009F58CE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1737E9EE" w14:textId="105F7067" w:rsidR="00C423C8" w:rsidRDefault="009F58CE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3867C9D4" w14:textId="40822582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526E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294F546D" w14:textId="0F7086F5" w:rsidR="00A526E9" w:rsidRPr="00A526E9" w:rsidRDefault="00A526E9" w:rsidP="00A526E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Ознакомиться с </w:t>
      </w:r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документацией</w:t>
      </w:r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, обращая особое внимание на классы </w:t>
      </w:r>
      <w:proofErr w:type="spellStart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Pokemon</w:t>
      </w:r>
      <w:proofErr w:type="spellEnd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Move</w:t>
      </w:r>
      <w:proofErr w:type="spellEnd"/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 При дальнейшем выполнении лабораторной работы читать документацию еще несколько раз.</w:t>
      </w:r>
    </w:p>
    <w:p w14:paraId="6366A1C0" w14:textId="77777777" w:rsidR="00A526E9" w:rsidRPr="00A526E9" w:rsidRDefault="00A526E9" w:rsidP="00A526E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Скачать файл Pokemon.jar. Его необходимо будет использовать как для компиляции, так и для запуска программы. Распаковывать его не надо! Нужно научиться подключать внешние </w:t>
      </w:r>
      <w:proofErr w:type="spellStart"/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jar</w:t>
      </w:r>
      <w:proofErr w:type="spellEnd"/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-файлы к своей программе.</w:t>
      </w:r>
    </w:p>
    <w:p w14:paraId="73583FE1" w14:textId="63348B46" w:rsidR="00A526E9" w:rsidRPr="00A526E9" w:rsidRDefault="00A526E9" w:rsidP="00A526E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Написать минимально работающую программу и посмотреть, как она работает.</w:t>
      </w:r>
    </w:p>
    <w:p w14:paraId="1B97819E" w14:textId="77777777" w:rsidR="00A526E9" w:rsidRPr="00FD732C" w:rsidRDefault="00A526E9" w:rsidP="00A526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r w:rsidRPr="00FD732C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 xml:space="preserve">Battle b = new </w:t>
      </w:r>
      <w:proofErr w:type="gramStart"/>
      <w:r w:rsidRPr="00FD732C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Battle(</w:t>
      </w:r>
      <w:proofErr w:type="gramEnd"/>
      <w:r w:rsidRPr="00FD732C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);</w:t>
      </w:r>
    </w:p>
    <w:p w14:paraId="1E544D03" w14:textId="77777777" w:rsidR="00A526E9" w:rsidRPr="00A526E9" w:rsidRDefault="00A526E9" w:rsidP="00A526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proofErr w:type="spellStart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Pokemon</w:t>
      </w:r>
      <w:proofErr w:type="spellEnd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 xml:space="preserve"> p1 = new </w:t>
      </w:r>
      <w:proofErr w:type="spellStart"/>
      <w:proofErr w:type="gramStart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Pokemon</w:t>
      </w:r>
      <w:proofErr w:type="spellEnd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(</w:t>
      </w:r>
      <w:proofErr w:type="gramEnd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"</w:t>
      </w:r>
      <w:r w:rsidRPr="00A526E9"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  <w:t>Чужой</w:t>
      </w:r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", 1);</w:t>
      </w:r>
    </w:p>
    <w:p w14:paraId="231B31ED" w14:textId="77777777" w:rsidR="00A526E9" w:rsidRPr="00A526E9" w:rsidRDefault="00A526E9" w:rsidP="00A526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proofErr w:type="spellStart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Pokemon</w:t>
      </w:r>
      <w:proofErr w:type="spellEnd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 xml:space="preserve"> p2 = new </w:t>
      </w:r>
      <w:proofErr w:type="spellStart"/>
      <w:proofErr w:type="gramStart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Pokemon</w:t>
      </w:r>
      <w:proofErr w:type="spellEnd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(</w:t>
      </w:r>
      <w:proofErr w:type="gramEnd"/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"</w:t>
      </w:r>
      <w:r w:rsidRPr="00A526E9"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  <w:t>Хищник</w:t>
      </w:r>
      <w:r w:rsidRPr="00A526E9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", 1);</w:t>
      </w:r>
    </w:p>
    <w:p w14:paraId="65570FA9" w14:textId="77777777" w:rsidR="00A526E9" w:rsidRPr="00FD732C" w:rsidRDefault="00A526E9" w:rsidP="00A526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proofErr w:type="spellStart"/>
      <w:proofErr w:type="gramStart"/>
      <w:r w:rsidRPr="00FD732C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b.addAlly</w:t>
      </w:r>
      <w:proofErr w:type="spellEnd"/>
      <w:proofErr w:type="gramEnd"/>
      <w:r w:rsidRPr="00FD732C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(p1);</w:t>
      </w:r>
    </w:p>
    <w:p w14:paraId="5800B9EF" w14:textId="77777777" w:rsidR="00A526E9" w:rsidRPr="00FD732C" w:rsidRDefault="00A526E9" w:rsidP="00A526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proofErr w:type="spellStart"/>
      <w:proofErr w:type="gramStart"/>
      <w:r w:rsidRPr="00FD732C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b.addFoe</w:t>
      </w:r>
      <w:proofErr w:type="spellEnd"/>
      <w:proofErr w:type="gramEnd"/>
      <w:r w:rsidRPr="00FD732C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(p2);</w:t>
      </w:r>
    </w:p>
    <w:p w14:paraId="2EE9E31C" w14:textId="77777777" w:rsidR="00A526E9" w:rsidRPr="00A526E9" w:rsidRDefault="00A526E9" w:rsidP="00A526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</w:pPr>
      <w:proofErr w:type="spellStart"/>
      <w:proofErr w:type="gramStart"/>
      <w:r w:rsidRPr="00A526E9"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  <w:t>b.go</w:t>
      </w:r>
      <w:proofErr w:type="spellEnd"/>
      <w:proofErr w:type="gramEnd"/>
      <w:r w:rsidRPr="00A526E9"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  <w:t>();</w:t>
      </w:r>
    </w:p>
    <w:p w14:paraId="5DBA887B" w14:textId="77777777" w:rsidR="00A526E9" w:rsidRPr="00A526E9" w:rsidRDefault="00A526E9" w:rsidP="00A526E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Создать один из классов покемонов для своего варианта. Класс должен наследоваться от базового </w:t>
      </w:r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класса </w:t>
      </w:r>
      <w:proofErr w:type="spellStart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Pokemon</w:t>
      </w:r>
      <w:proofErr w:type="spellEnd"/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 В конструкторе нужно будет задать типы покемона и его базовые характеристики. После этого попробуйте добавить покемона в сражение.</w:t>
      </w:r>
    </w:p>
    <w:p w14:paraId="5812B252" w14:textId="77777777" w:rsidR="00A526E9" w:rsidRPr="00A526E9" w:rsidRDefault="00A526E9" w:rsidP="00A526E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Создать один из классов атак для своего варианта (лучше всего начать с </w:t>
      </w:r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физической или специальной атаки). Класс должен наследоваться от класса </w:t>
      </w:r>
      <w:proofErr w:type="spellStart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PhysicalMove</w:t>
      </w:r>
      <w:proofErr w:type="spellEnd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 или </w:t>
      </w:r>
      <w:proofErr w:type="spellStart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SpecialMove</w:t>
      </w:r>
      <w:proofErr w:type="spellEnd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. В конструкторе нужно будет задать тип атаки, ее силу и точность. После этого добавить атаку покемону и проверить ее действие в сражении. Не забудьте переопределить метод </w:t>
      </w:r>
      <w:proofErr w:type="spellStart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describe</w:t>
      </w:r>
      <w:proofErr w:type="spellEnd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выводилось нужное сообщение.</w:t>
      </w:r>
    </w:p>
    <w:p w14:paraId="604FD33F" w14:textId="77777777" w:rsidR="00A526E9" w:rsidRPr="00A526E9" w:rsidRDefault="00A526E9" w:rsidP="00A526E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Если действие атаки отличается от стандартного, например, покемон не промахивается, либо атакующий покемон также получает повреждение, то в классе атаки нужно дополнительно переопределить соответствующие методы (см. </w:t>
      </w:r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документацию). При реализации атак, которые меняют статус покемона (наследники </w:t>
      </w:r>
      <w:proofErr w:type="spellStart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StatusMove</w:t>
      </w:r>
      <w:proofErr w:type="spellEnd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), скорее всего придется разобраться с классом </w:t>
      </w:r>
      <w:proofErr w:type="spellStart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Effect</w:t>
      </w:r>
      <w:proofErr w:type="spellEnd"/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позволяет на один или несколько ходов изменить состояние покемона или модификатор его базовых характеристик.</w:t>
      </w:r>
    </w:p>
    <w:p w14:paraId="71680175" w14:textId="77777777" w:rsidR="00A526E9" w:rsidRPr="00A526E9" w:rsidRDefault="00A526E9" w:rsidP="00A526E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526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Доделать все </w:t>
      </w:r>
      <w:r w:rsidRPr="00A526E9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необходимые атаки и всех покемонов, распределить покемонов по командам, запустить сражение.</w:t>
      </w:r>
    </w:p>
    <w:p w14:paraId="5BE5B4AE" w14:textId="362B0B2F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DF8FA1" wp14:editId="40B68C24">
            <wp:extent cx="5937250" cy="27051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6C6BB" w14:textId="606B0D9C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492A11" wp14:editId="718D9A72">
            <wp:extent cx="4089400" cy="35179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0" r="8393" b="3611"/>
                    <a:stretch/>
                  </pic:blipFill>
                  <pic:spPr bwMode="auto">
                    <a:xfrm>
                      <a:off x="0" y="0"/>
                      <a:ext cx="4089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0A3B8" w14:textId="4963250D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14BCB" w14:textId="1015B66A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3CA2A" w14:textId="286F75F1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0C595E" w14:textId="0FCD5B8B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DA8A7" w14:textId="5C7C019B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68994" w14:textId="3EE8A651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14A10" w14:textId="29C34372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2FF3B2A" w14:textId="548D906D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A7B17" w14:textId="1F8104DD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44E27" w14:textId="41570D07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B9DBC" w14:textId="43FF071E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0F13A" w14:textId="69F3040D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F5997" w14:textId="3B4CBACA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6B56C" w14:textId="5B8AA223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AF181" w14:textId="7E227908" w:rsid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Выполнение</w:t>
      </w:r>
      <w:r w:rsidR="00FD732C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</w:p>
    <w:p w14:paraId="56262CD4" w14:textId="0D25C47B" w:rsidR="00A526E9" w:rsidRPr="00A526E9" w:rsidRDefault="00A526E9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55AE27" wp14:editId="1C22732D">
            <wp:extent cx="6026370" cy="3206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451" cy="32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4E0C" w14:textId="77777777" w:rsidR="00922D82" w:rsidRDefault="00922D82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499E75" wp14:editId="2FC94462">
            <wp:extent cx="5937250" cy="370840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9BCB" w14:textId="67B2FA19" w:rsidR="00A526E9" w:rsidRDefault="00922D82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197BCF" wp14:editId="3C9253F1">
            <wp:extent cx="5937250" cy="37020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F94A" w14:textId="4D8E2493" w:rsidR="00A526E9" w:rsidRPr="00A526E9" w:rsidRDefault="00922D82" w:rsidP="00A526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99F8A1" wp14:editId="326AFD8F">
            <wp:extent cx="5930900" cy="3733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A60C" w14:textId="41BF92D7" w:rsidR="00A526E9" w:rsidRDefault="00922D82" w:rsidP="009F5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E24877" wp14:editId="131C0018">
            <wp:extent cx="59309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EC367" wp14:editId="51CAE606">
            <wp:extent cx="5937250" cy="36957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DC6C06" wp14:editId="2939DC88">
            <wp:extent cx="5930900" cy="37274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0ED2A" wp14:editId="45CE7CE0">
            <wp:extent cx="5937250" cy="368935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6908FD" wp14:editId="37D58D6F">
            <wp:extent cx="5937250" cy="30035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1150C" w14:textId="37CC8090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программы при исполнении кода пункта 3:</w:t>
      </w:r>
    </w:p>
    <w:p w14:paraId="025A342A" w14:textId="5AF26BB6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4674" wp14:editId="53AA76AF">
            <wp:extent cx="5937250" cy="33718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D7A5" w14:textId="77777777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50CBA3" w14:textId="77777777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6C01FE" w14:textId="77777777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0E6DA2" w14:textId="77777777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FC2156" w14:textId="77777777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FE727C" w14:textId="77777777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1B04F4" w14:textId="6B97B4C2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Вывод программы при исполнении кода на первом изображении:</w:t>
      </w:r>
    </w:p>
    <w:p w14:paraId="097B2F40" w14:textId="7D7ACA32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D0177" wp14:editId="4428AE21">
            <wp:extent cx="5276850" cy="4330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E77B" w14:textId="64F4D9E6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5836E1" w14:textId="733E25E9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41431F" w14:textId="0CB8D043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1A3F35" w14:textId="6EF795D0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3B4A4B" w14:textId="1C9DF14C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3EA01C" w14:textId="67915884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DB404" w14:textId="18EFE528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36F1FE" w14:textId="44EE7B89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05FD95" w14:textId="5CDDE331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61B321" w14:textId="0A21DB26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E0F255" w14:textId="03BD8332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5EC040" w14:textId="06021BBD" w:rsid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EED5E3" w14:textId="1FB8DF2F" w:rsidR="00922D82" w:rsidRDefault="00922D82" w:rsidP="00922D8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Итог</w:t>
      </w:r>
    </w:p>
    <w:p w14:paraId="1256C05B" w14:textId="56FD092D" w:rsidR="00922D82" w:rsidRPr="00922D82" w:rsidRDefault="00922D82" w:rsidP="00922D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 научился подключать </w:t>
      </w:r>
      <w:r>
        <w:rPr>
          <w:rFonts w:ascii="Times New Roman" w:hAnsi="Times New Roman" w:cs="Times New Roman"/>
          <w:sz w:val="24"/>
          <w:szCs w:val="24"/>
          <w:lang w:val="en-US"/>
        </w:rPr>
        <w:t>jar</w:t>
      </w:r>
      <w:r w:rsidRPr="00922D8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архив к своему проекту. Я разобрался как устроено объектно-ориентированное программирование, узнал об основных понятиях ООП. Я изучил, какие есть модификаторы доступа, как пере</w:t>
      </w:r>
      <w:r w:rsidR="006F614E">
        <w:rPr>
          <w:rFonts w:ascii="Times New Roman" w:hAnsi="Times New Roman" w:cs="Times New Roman"/>
          <w:sz w:val="24"/>
          <w:szCs w:val="24"/>
        </w:rPr>
        <w:t>определять методы, как создавать конструкторы, что такое перегрузка методов и конструкторов.</w:t>
      </w:r>
    </w:p>
    <w:sectPr w:rsidR="00922D82" w:rsidRPr="00922D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A3E37"/>
    <w:multiLevelType w:val="multilevel"/>
    <w:tmpl w:val="0E729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6E9"/>
    <w:rsid w:val="006F614E"/>
    <w:rsid w:val="00922D82"/>
    <w:rsid w:val="009F58CE"/>
    <w:rsid w:val="00A526E9"/>
    <w:rsid w:val="00C423C8"/>
    <w:rsid w:val="00FD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2F80E"/>
  <w15:chartTrackingRefBased/>
  <w15:docId w15:val="{B856ED56-4BDA-4E5B-B5CA-ABF1CE326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8C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526E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526E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52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526E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8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sao\Documents\&#1053;&#1072;&#1089;&#1090;&#1088;&#1072;&#1080;&#1074;&#1072;&#1077;&#1084;&#1099;&#1077;%20&#1096;&#1072;&#1073;&#1083;&#1086;&#1085;&#1099;%20Office\ITMO_lab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ITMO_lab.dotx</Template>
  <TotalTime>22</TotalTime>
  <Pages>1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V</dc:creator>
  <cp:keywords/>
  <dc:description/>
  <cp:lastModifiedBy>Sasha V</cp:lastModifiedBy>
  <cp:revision>3</cp:revision>
  <dcterms:created xsi:type="dcterms:W3CDTF">2021-10-22T17:32:00Z</dcterms:created>
  <dcterms:modified xsi:type="dcterms:W3CDTF">2021-10-24T08:29:00Z</dcterms:modified>
</cp:coreProperties>
</file>